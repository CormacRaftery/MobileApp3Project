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575650" w14:textId="00E62F76" w:rsidR="00076856" w:rsidRDefault="00C10603" w:rsidP="00C10603">
      <w:pPr>
        <w:pStyle w:val="Title"/>
        <w:tabs>
          <w:tab w:val="center" w:pos="4680"/>
          <w:tab w:val="right" w:pos="9360"/>
        </w:tabs>
        <w:jc w:val="left"/>
        <w:rPr>
          <w:color w:val="FF0000"/>
        </w:rPr>
      </w:pPr>
      <w:r>
        <w:rPr>
          <w:color w:val="FF0000"/>
        </w:rPr>
        <w:tab/>
      </w:r>
      <w:r w:rsidR="00101CBA" w:rsidRPr="009B531D">
        <w:rPr>
          <w:color w:val="FF0000"/>
        </w:rPr>
        <w:t>Mobile Applications Development Project</w:t>
      </w:r>
      <w:r w:rsidR="00281847">
        <w:rPr>
          <w:color w:val="FF0000"/>
        </w:rPr>
        <w:t>:</w:t>
      </w:r>
      <w:r w:rsidR="00101CBA" w:rsidRPr="009B531D">
        <w:rPr>
          <w:color w:val="FF0000"/>
        </w:rPr>
        <w:t xml:space="preserve"> Year 4</w:t>
      </w:r>
      <w:r>
        <w:rPr>
          <w:color w:val="FF0000"/>
        </w:rPr>
        <w:tab/>
      </w:r>
      <w:bookmarkStart w:id="0" w:name="_GoBack"/>
      <w:bookmarkEnd w:id="0"/>
    </w:p>
    <w:p w14:paraId="3E7E7F26" w14:textId="699E0EB0" w:rsidR="00281847" w:rsidRDefault="00281847" w:rsidP="00FF669E">
      <w:pPr>
        <w:pStyle w:val="Title"/>
        <w:rPr>
          <w:color w:val="FF0000"/>
        </w:rPr>
      </w:pPr>
      <w:r>
        <w:rPr>
          <w:color w:val="FF0000"/>
        </w:rPr>
        <w:t>Christian Olim - G00334621</w:t>
      </w:r>
    </w:p>
    <w:p w14:paraId="2CAC2F72" w14:textId="5D3D9536" w:rsidR="00FF669E" w:rsidRPr="00FF669E" w:rsidRDefault="009B531D" w:rsidP="00FF669E">
      <w:pPr>
        <w:pStyle w:val="Title"/>
        <w:rPr>
          <w:color w:val="FF0000"/>
        </w:rPr>
      </w:pPr>
      <w:r w:rsidRPr="009B531D">
        <w:rPr>
          <w:color w:val="FF0000"/>
        </w:rPr>
        <w:t>Super Mario Bros</w:t>
      </w:r>
      <w:r w:rsidR="00281847">
        <w:rPr>
          <w:color w:val="FF0000"/>
        </w:rPr>
        <w:t>.</w:t>
      </w:r>
    </w:p>
    <w:p w14:paraId="3A7A2591" w14:textId="77777777" w:rsidR="00563FE4" w:rsidRPr="00874AA1" w:rsidRDefault="00C10603" w:rsidP="00874AA1">
      <w:pPr>
        <w:pStyle w:val="Heading1"/>
      </w:pPr>
      <w:sdt>
        <w:sdtPr>
          <w:alias w:val="Project Overview:"/>
          <w:tag w:val="Project Overview:"/>
          <w:id w:val="-231312045"/>
          <w:placeholder>
            <w:docPart w:val="3FC4E98E56A24B09AA876E5D85BC3810"/>
          </w:placeholder>
          <w:temporary/>
          <w:showingPlcHdr/>
          <w15:appearance w15:val="hidden"/>
        </w:sdtPr>
        <w:sdtEndPr/>
        <w:sdtContent>
          <w:r w:rsidR="00874AA1" w:rsidRPr="00874AA1">
            <w:t>Project Overview:</w:t>
          </w:r>
        </w:sdtContent>
      </w:sdt>
    </w:p>
    <w:p w14:paraId="7B000271" w14:textId="4E7C8515" w:rsidR="00563FE4" w:rsidRDefault="0062041C" w:rsidP="00874AA1">
      <w:r w:rsidRPr="0062041C">
        <w:t xml:space="preserve">The </w:t>
      </w:r>
      <w:r>
        <w:t>outline</w:t>
      </w:r>
      <w:r w:rsidR="00D25CB0">
        <w:softHyphen/>
      </w:r>
      <w:r w:rsidRPr="0062041C">
        <w:t xml:space="preserve"> of this project is to develop a mobile </w:t>
      </w:r>
      <w:r w:rsidR="00D25CB0">
        <w:t>game using the Unity engine</w:t>
      </w:r>
      <w:r w:rsidRPr="0062041C">
        <w:t xml:space="preserve">. This mobile application </w:t>
      </w:r>
      <w:r w:rsidR="009B531D">
        <w:t>will</w:t>
      </w:r>
      <w:r w:rsidR="00D25CB0">
        <w:t xml:space="preserve"> be </w:t>
      </w:r>
      <w:r w:rsidR="009B531D">
        <w:t>a</w:t>
      </w:r>
      <w:r w:rsidR="00D25CB0">
        <w:t xml:space="preserve"> 2D </w:t>
      </w:r>
      <w:r w:rsidR="009B531D">
        <w:t>platform game</w:t>
      </w:r>
      <w:r w:rsidR="00D25CB0">
        <w:t xml:space="preserve">. </w:t>
      </w:r>
      <w:r w:rsidR="00AD6C39">
        <w:t xml:space="preserve">The game I </w:t>
      </w:r>
      <w:r w:rsidR="00D93071">
        <w:t>chose for the developer</w:t>
      </w:r>
      <w:r w:rsidR="009B531D">
        <w:t xml:space="preserve"> to </w:t>
      </w:r>
      <w:r w:rsidR="00D93071">
        <w:t>design</w:t>
      </w:r>
      <w:r w:rsidR="009B531D">
        <w:t xml:space="preserve"> is an original version of Super Mario Bros.</w:t>
      </w:r>
      <w:r w:rsidR="00D93071">
        <w:t xml:space="preserve"> The reason I selected this game is not only because of how successful it </w:t>
      </w:r>
      <w:r w:rsidR="009279A1">
        <w:t>became</w:t>
      </w:r>
      <w:r w:rsidR="00D93071">
        <w:t xml:space="preserve"> </w:t>
      </w:r>
      <w:r w:rsidR="009279A1">
        <w:t>but primarily it’s the first video game</w:t>
      </w:r>
      <w:r w:rsidR="00B4594D">
        <w:t xml:space="preserve"> I was introduced</w:t>
      </w:r>
      <w:r w:rsidR="00855B7F">
        <w:t xml:space="preserve"> to</w:t>
      </w:r>
      <w:r w:rsidR="009279A1">
        <w:t>.</w:t>
      </w:r>
      <w:r w:rsidR="00AD6C39">
        <w:t xml:space="preserve"> </w:t>
      </w:r>
      <w:r w:rsidRPr="0062041C">
        <w:t>Th</w:t>
      </w:r>
      <w:r w:rsidR="00091693">
        <w:t>is</w:t>
      </w:r>
      <w:r w:rsidRPr="0062041C">
        <w:t xml:space="preserve"> mobile application must be</w:t>
      </w:r>
      <w:r w:rsidR="00AD6C39">
        <w:t xml:space="preserve"> completed and uploaded</w:t>
      </w:r>
      <w:r w:rsidRPr="0062041C">
        <w:t xml:space="preserve"> </w:t>
      </w:r>
      <w:r w:rsidR="00AD6C39" w:rsidRPr="0062041C">
        <w:t xml:space="preserve">to </w:t>
      </w:r>
      <w:r w:rsidR="00AD6C39">
        <w:t xml:space="preserve">your GitHub Repository </w:t>
      </w:r>
      <w:r w:rsidR="00AD6C39" w:rsidRPr="0062041C">
        <w:t xml:space="preserve">by the given deadline </w:t>
      </w:r>
      <w:r w:rsidRPr="0062041C">
        <w:t xml:space="preserve">for </w:t>
      </w:r>
      <w:r w:rsidR="00AD6C39">
        <w:t>examination</w:t>
      </w:r>
      <w:r w:rsidRPr="0062041C">
        <w:t>.</w:t>
      </w:r>
    </w:p>
    <w:p w14:paraId="1709C2B3" w14:textId="77777777" w:rsidR="00BF401C" w:rsidRDefault="00BF401C" w:rsidP="00874AA1"/>
    <w:p w14:paraId="424EA690" w14:textId="77777777" w:rsidR="00BF401C" w:rsidRPr="00874AA1" w:rsidRDefault="00C10603" w:rsidP="00BF401C">
      <w:pPr>
        <w:pStyle w:val="Heading1"/>
      </w:pPr>
      <w:sdt>
        <w:sdtPr>
          <w:alias w:val="Requirements/Task(s):"/>
          <w:tag w:val="Requirements/Task(s):"/>
          <w:id w:val="163672267"/>
          <w:placeholder>
            <w:docPart w:val="96BD25DFE2DB4EB980F395FC8C2922D8"/>
          </w:placeholder>
          <w:temporary/>
          <w:showingPlcHdr/>
          <w15:appearance w15:val="hidden"/>
        </w:sdtPr>
        <w:sdtEndPr/>
        <w:sdtContent>
          <w:r w:rsidR="00BF401C" w:rsidRPr="00874AA1">
            <w:t>Requirements/Task(s):</w:t>
          </w:r>
        </w:sdtContent>
      </w:sdt>
    </w:p>
    <w:p w14:paraId="5E58B5DB" w14:textId="10DBA032" w:rsidR="00BF401C" w:rsidRDefault="00BF401C" w:rsidP="00BF401C">
      <w:pPr>
        <w:pStyle w:val="Normal-Indented"/>
        <w:numPr>
          <w:ilvl w:val="0"/>
          <w:numId w:val="6"/>
        </w:numPr>
      </w:pPr>
      <w:r>
        <w:t xml:space="preserve">Front End: When the user opens the game, they should be greeted with an opening screen. This can include the name of the game, some designs of Mario </w:t>
      </w:r>
      <w:r w:rsidR="006543AB">
        <w:t>and Luigi</w:t>
      </w:r>
      <w:r w:rsidR="00054F5A">
        <w:t>.</w:t>
      </w:r>
      <w:r w:rsidR="006543AB">
        <w:t xml:space="preserve"> </w:t>
      </w:r>
      <w:r w:rsidR="00054F5A">
        <w:t>P</w:t>
      </w:r>
      <w:r>
        <w:t xml:space="preserve">ossibly the In-Game Background and music. Here the user will be instructed to click enter where they will be brought to the main menu. The main menu will include </w:t>
      </w:r>
      <w:r w:rsidR="00091693">
        <w:t xml:space="preserve">these </w:t>
      </w:r>
      <w:r>
        <w:t>four options:</w:t>
      </w:r>
    </w:p>
    <w:p w14:paraId="0C4580B5" w14:textId="77777777" w:rsidR="00BF401C" w:rsidRDefault="00BF401C" w:rsidP="00BF401C">
      <w:pPr>
        <w:pStyle w:val="Normal-Indented"/>
        <w:numPr>
          <w:ilvl w:val="0"/>
          <w:numId w:val="7"/>
        </w:numPr>
      </w:pPr>
      <w:r>
        <w:t>Play Game.</w:t>
      </w:r>
    </w:p>
    <w:p w14:paraId="616753AD" w14:textId="77777777" w:rsidR="00BF401C" w:rsidRDefault="00BF401C" w:rsidP="00BF401C">
      <w:pPr>
        <w:pStyle w:val="Normal-Indented"/>
        <w:numPr>
          <w:ilvl w:val="0"/>
          <w:numId w:val="7"/>
        </w:numPr>
      </w:pPr>
      <w:r>
        <w:t>How to Play. This screen should consist of the in-game keys that will allow the user to control their character. I also want you to include an overview of the game – Tell the user what’s happening at that specific time, background of the characters/ story and what the objective is.</w:t>
      </w:r>
    </w:p>
    <w:p w14:paraId="54020F54" w14:textId="77777777" w:rsidR="00BF401C" w:rsidRDefault="00BF401C" w:rsidP="00BF401C">
      <w:pPr>
        <w:pStyle w:val="Normal-Indented"/>
        <w:numPr>
          <w:ilvl w:val="0"/>
          <w:numId w:val="7"/>
        </w:numPr>
      </w:pPr>
      <w:r>
        <w:t>Difficulty. Here we will have three options – easy, medium or hard. This could be designed with a Tick Box or Switch mechanism. By increasing the difficulty, I want you to increase the number of enemies and pits.</w:t>
      </w:r>
    </w:p>
    <w:p w14:paraId="6E12F08A" w14:textId="0051EE4F" w:rsidR="00BF401C" w:rsidRDefault="00BF401C" w:rsidP="00BF401C">
      <w:pPr>
        <w:pStyle w:val="Normal-Indented"/>
        <w:numPr>
          <w:ilvl w:val="0"/>
          <w:numId w:val="7"/>
        </w:numPr>
      </w:pPr>
      <w:r>
        <w:t>Settings. This screen should have an option to turn on/ off music and/or sound</w:t>
      </w:r>
      <w:r w:rsidR="00091693">
        <w:t xml:space="preserve"> separately</w:t>
      </w:r>
      <w:r>
        <w:t>.</w:t>
      </w:r>
      <w:r w:rsidR="00054F5A">
        <w:t xml:space="preserve"> Here the user will also have the option to choose between Mario’s or Luigi’s character model.</w:t>
      </w:r>
    </w:p>
    <w:p w14:paraId="67A2D4F8" w14:textId="77777777" w:rsidR="00BF401C" w:rsidRDefault="00BF401C" w:rsidP="00BF401C">
      <w:pPr>
        <w:pStyle w:val="Normal-Indented"/>
      </w:pPr>
    </w:p>
    <w:p w14:paraId="6CD10B3A" w14:textId="26640140" w:rsidR="00BF401C" w:rsidRDefault="00BF401C" w:rsidP="00BF401C">
      <w:pPr>
        <w:pStyle w:val="Normal-Indented"/>
        <w:numPr>
          <w:ilvl w:val="0"/>
          <w:numId w:val="6"/>
        </w:numPr>
      </w:pPr>
      <w:r>
        <w:t>In-Game Menus: The in-game menu should have the option to enter the settings menu (same as the Front-End menu</w:t>
      </w:r>
      <w:r w:rsidR="00485063">
        <w:t xml:space="preserve"> without the character choice setting</w:t>
      </w:r>
      <w:r>
        <w:t xml:space="preserve">) with an option to restart or exit the game. By restarting, the user’s character will be brought back to their original position of the level. If the user clicks the exit menu, they will be transferred to the Front-End menu. </w:t>
      </w:r>
    </w:p>
    <w:p w14:paraId="2AA8A7CF" w14:textId="77777777" w:rsidR="00BF401C" w:rsidRDefault="00BF401C" w:rsidP="00BF401C">
      <w:pPr>
        <w:pStyle w:val="Normal-Indented"/>
        <w:ind w:left="0"/>
      </w:pPr>
    </w:p>
    <w:p w14:paraId="233A6DDE" w14:textId="5EAA3007" w:rsidR="00BF401C" w:rsidRDefault="00BF401C" w:rsidP="00BF401C">
      <w:pPr>
        <w:pStyle w:val="Normal-Indented"/>
        <w:numPr>
          <w:ilvl w:val="0"/>
          <w:numId w:val="6"/>
        </w:numPr>
      </w:pPr>
      <w:r>
        <w:t xml:space="preserve">Control Mechanisms: The control mechanism for Super Mario Bros is quite limited with </w:t>
      </w:r>
      <w:r w:rsidR="00054F5A">
        <w:t>the character’s</w:t>
      </w:r>
      <w:r>
        <w:t xml:space="preserve"> actions consisting of running and jumping. These actions I want controlled using the arrow keys.</w:t>
      </w:r>
    </w:p>
    <w:p w14:paraId="1395A3EF" w14:textId="77777777" w:rsidR="00BF401C" w:rsidRDefault="00BF401C" w:rsidP="00BF401C">
      <w:pPr>
        <w:pStyle w:val="Normal-Indented"/>
        <w:ind w:left="0"/>
      </w:pPr>
    </w:p>
    <w:p w14:paraId="16826007" w14:textId="33917C7A" w:rsidR="002445FB" w:rsidRPr="00874AA1" w:rsidRDefault="00BF401C" w:rsidP="00874AA1">
      <w:pPr>
        <w:pStyle w:val="Normal-Indented"/>
        <w:numPr>
          <w:ilvl w:val="0"/>
          <w:numId w:val="6"/>
        </w:numPr>
      </w:pPr>
      <w:r>
        <w:t>The Game:</w:t>
      </w:r>
      <w:r w:rsidR="006543AB">
        <w:t xml:space="preserve"> Mario</w:t>
      </w:r>
      <w:r w:rsidR="00054F5A">
        <w:t xml:space="preserve"> or Luigi</w:t>
      </w:r>
      <w:r w:rsidR="006543AB">
        <w:t xml:space="preserve"> will start the game in a set position. As he moves, the camera angle should be set central to the character. Each level will have a set number of enemies and pits for the user to encounter. As the difficulty increases – so will the number of potential hazards.</w:t>
      </w:r>
    </w:p>
    <w:p w14:paraId="62CD8D3D" w14:textId="77777777" w:rsidR="00241782" w:rsidRPr="00874AA1" w:rsidRDefault="00241782" w:rsidP="00241782">
      <w:pPr>
        <w:pStyle w:val="ListBullet"/>
        <w:numPr>
          <w:ilvl w:val="0"/>
          <w:numId w:val="0"/>
        </w:numPr>
        <w:ind w:left="720"/>
      </w:pPr>
    </w:p>
    <w:p w14:paraId="6F119952" w14:textId="4631ED2B" w:rsidR="00563FE4" w:rsidRPr="00874AA1" w:rsidRDefault="009F6B01" w:rsidP="00874AA1">
      <w:pPr>
        <w:pStyle w:val="Heading1"/>
      </w:pPr>
      <w:r>
        <w:t>Game Background:</w:t>
      </w:r>
    </w:p>
    <w:p w14:paraId="6C412DCE" w14:textId="56AC3327" w:rsidR="130A31B5" w:rsidRDefault="130A31B5" w:rsidP="130A31B5">
      <w:pPr>
        <w:pStyle w:val="Heading1"/>
        <w:rPr>
          <w:rFonts w:asciiTheme="minorHAnsi" w:eastAsiaTheme="minorEastAsia" w:hAnsiTheme="minorHAnsi" w:cstheme="minorBidi"/>
          <w:b w:val="0"/>
          <w:sz w:val="24"/>
          <w:szCs w:val="24"/>
        </w:rPr>
      </w:pPr>
      <w:r w:rsidRPr="130A31B5">
        <w:rPr>
          <w:rFonts w:asciiTheme="minorHAnsi" w:eastAsiaTheme="minorEastAsia" w:hAnsiTheme="minorHAnsi" w:cstheme="minorBidi"/>
          <w:b w:val="0"/>
          <w:sz w:val="24"/>
          <w:szCs w:val="24"/>
        </w:rPr>
        <w:t xml:space="preserve">Super Mario Bros is set in a fantasy location called the Mushroom Kingdom. A group of turtle-like creatures called the </w:t>
      </w:r>
      <w:proofErr w:type="spellStart"/>
      <w:r w:rsidRPr="130A31B5">
        <w:rPr>
          <w:rFonts w:asciiTheme="minorHAnsi" w:eastAsiaTheme="minorEastAsia" w:hAnsiTheme="minorHAnsi" w:cstheme="minorBidi"/>
          <w:b w:val="0"/>
          <w:sz w:val="24"/>
          <w:szCs w:val="24"/>
        </w:rPr>
        <w:t>Koopa</w:t>
      </w:r>
      <w:proofErr w:type="spellEnd"/>
      <w:r w:rsidRPr="130A31B5">
        <w:rPr>
          <w:rFonts w:asciiTheme="minorHAnsi" w:eastAsiaTheme="minorEastAsia" w:hAnsiTheme="minorHAnsi" w:cstheme="minorBidi"/>
          <w:b w:val="0"/>
          <w:sz w:val="24"/>
          <w:szCs w:val="24"/>
        </w:rPr>
        <w:t xml:space="preserve"> </w:t>
      </w:r>
      <w:proofErr w:type="spellStart"/>
      <w:r w:rsidRPr="130A31B5">
        <w:rPr>
          <w:rFonts w:asciiTheme="minorHAnsi" w:eastAsiaTheme="minorEastAsia" w:hAnsiTheme="minorHAnsi" w:cstheme="minorBidi"/>
          <w:b w:val="0"/>
          <w:sz w:val="24"/>
          <w:szCs w:val="24"/>
        </w:rPr>
        <w:t>Troopas</w:t>
      </w:r>
      <w:proofErr w:type="spellEnd"/>
      <w:r w:rsidRPr="130A31B5">
        <w:rPr>
          <w:rFonts w:asciiTheme="minorHAnsi" w:eastAsiaTheme="minorEastAsia" w:hAnsiTheme="minorHAnsi" w:cstheme="minorBidi"/>
          <w:b w:val="0"/>
          <w:sz w:val="24"/>
          <w:szCs w:val="24"/>
        </w:rPr>
        <w:t xml:space="preserve"> attack the kingdom and turn the inhabitants into Mushroom People using magic. The King, Bowser, kidnaps Princess Toadstool who is the only character able to reverse Bowser’s spells. It’s Mario’s objective to save Princess Toadstool and the Mushroom Kingdom.</w:t>
      </w:r>
    </w:p>
    <w:p w14:paraId="56199D80" w14:textId="2FBC2845" w:rsidR="00BF401C" w:rsidRDefault="00BF401C" w:rsidP="130A31B5">
      <w:pPr>
        <w:pStyle w:val="Heading1"/>
        <w:rPr>
          <w:rFonts w:asciiTheme="minorHAnsi" w:eastAsiaTheme="minorEastAsia" w:hAnsiTheme="minorHAnsi" w:cstheme="minorBidi"/>
          <w:b w:val="0"/>
          <w:sz w:val="24"/>
          <w:szCs w:val="24"/>
        </w:rPr>
      </w:pPr>
    </w:p>
    <w:p w14:paraId="1C5EF7BA" w14:textId="77777777" w:rsidR="00BF401C" w:rsidRPr="00874AA1" w:rsidRDefault="00BF401C" w:rsidP="00BF401C">
      <w:pPr>
        <w:pStyle w:val="Normal-Indented"/>
      </w:pPr>
    </w:p>
    <w:p w14:paraId="0252685A" w14:textId="77777777" w:rsidR="00BF401C" w:rsidRDefault="00BF401C" w:rsidP="00BF401C">
      <w:pPr>
        <w:pStyle w:val="Heading1"/>
      </w:pPr>
      <w:r>
        <w:t>Research:</w:t>
      </w:r>
    </w:p>
    <w:p w14:paraId="2E79E6A4" w14:textId="77777777" w:rsidR="00BF401C" w:rsidRPr="009279A1" w:rsidRDefault="00BF401C" w:rsidP="00BF401C">
      <w:pPr>
        <w:pStyle w:val="Heading1"/>
        <w:rPr>
          <w:rFonts w:asciiTheme="minorHAnsi" w:hAnsiTheme="minorHAnsi" w:cstheme="minorHAnsi"/>
          <w:b w:val="0"/>
          <w:bCs/>
          <w:sz w:val="24"/>
          <w:szCs w:val="24"/>
        </w:rPr>
      </w:pPr>
      <w:r w:rsidRPr="009279A1">
        <w:rPr>
          <w:rFonts w:asciiTheme="minorHAnsi" w:hAnsiTheme="minorHAnsi" w:cstheme="minorHAnsi"/>
          <w:b w:val="0"/>
          <w:bCs/>
          <w:sz w:val="24"/>
          <w:szCs w:val="24"/>
        </w:rPr>
        <w:t>A platform is a</w:t>
      </w:r>
      <w:r>
        <w:rPr>
          <w:rFonts w:asciiTheme="minorHAnsi" w:hAnsiTheme="minorHAnsi" w:cstheme="minorHAnsi"/>
          <w:b w:val="0"/>
          <w:bCs/>
          <w:sz w:val="24"/>
          <w:szCs w:val="24"/>
        </w:rPr>
        <w:t xml:space="preserve"> genre of</w:t>
      </w:r>
      <w:r w:rsidRPr="009279A1">
        <w:rPr>
          <w:rFonts w:asciiTheme="minorHAnsi" w:hAnsiTheme="minorHAnsi" w:cstheme="minorHAnsi"/>
          <w:b w:val="0"/>
          <w:bCs/>
          <w:sz w:val="24"/>
          <w:szCs w:val="24"/>
        </w:rPr>
        <w:t xml:space="preserve"> video game </w:t>
      </w:r>
      <w:r>
        <w:rPr>
          <w:rFonts w:asciiTheme="minorHAnsi" w:hAnsiTheme="minorHAnsi" w:cstheme="minorHAnsi"/>
          <w:b w:val="0"/>
          <w:bCs/>
          <w:sz w:val="24"/>
          <w:szCs w:val="24"/>
        </w:rPr>
        <w:t>where</w:t>
      </w:r>
      <w:r w:rsidRPr="009279A1">
        <w:rPr>
          <w:rFonts w:asciiTheme="minorHAnsi" w:hAnsiTheme="minorHAnsi" w:cstheme="minorHAnsi"/>
          <w:b w:val="0"/>
          <w:bCs/>
          <w:sz w:val="24"/>
          <w:szCs w:val="24"/>
        </w:rPr>
        <w:t xml:space="preserve"> the gameplay </w:t>
      </w:r>
      <w:r>
        <w:rPr>
          <w:rFonts w:asciiTheme="minorHAnsi" w:hAnsiTheme="minorHAnsi" w:cstheme="minorHAnsi"/>
          <w:b w:val="0"/>
          <w:bCs/>
          <w:sz w:val="24"/>
          <w:szCs w:val="24"/>
        </w:rPr>
        <w:t>is centered around</w:t>
      </w:r>
      <w:r w:rsidRPr="009279A1">
        <w:rPr>
          <w:rFonts w:asciiTheme="minorHAnsi" w:hAnsiTheme="minorHAnsi" w:cstheme="minorHAnsi"/>
          <w:b w:val="0"/>
          <w:bCs/>
          <w:sz w:val="24"/>
          <w:szCs w:val="24"/>
        </w:rPr>
        <w:t xml:space="preserve"> </w:t>
      </w:r>
      <w:r>
        <w:rPr>
          <w:rFonts w:asciiTheme="minorHAnsi" w:hAnsiTheme="minorHAnsi" w:cstheme="minorHAnsi"/>
          <w:b w:val="0"/>
          <w:bCs/>
          <w:sz w:val="24"/>
          <w:szCs w:val="24"/>
        </w:rPr>
        <w:t>the users</w:t>
      </w:r>
      <w:r w:rsidRPr="009279A1">
        <w:rPr>
          <w:rFonts w:asciiTheme="minorHAnsi" w:hAnsiTheme="minorHAnsi" w:cstheme="minorHAnsi"/>
          <w:b w:val="0"/>
          <w:bCs/>
          <w:sz w:val="24"/>
          <w:szCs w:val="24"/>
        </w:rPr>
        <w:t xml:space="preserve"> controlling a character </w:t>
      </w:r>
      <w:r>
        <w:rPr>
          <w:rFonts w:asciiTheme="minorHAnsi" w:hAnsiTheme="minorHAnsi" w:cstheme="minorHAnsi"/>
          <w:b w:val="0"/>
          <w:bCs/>
          <w:sz w:val="24"/>
          <w:szCs w:val="24"/>
        </w:rPr>
        <w:t>that is capable of movements such as:</w:t>
      </w:r>
      <w:r w:rsidRPr="009279A1">
        <w:rPr>
          <w:rFonts w:asciiTheme="minorHAnsi" w:hAnsiTheme="minorHAnsi" w:cstheme="minorHAnsi"/>
          <w:b w:val="0"/>
          <w:bCs/>
          <w:sz w:val="24"/>
          <w:szCs w:val="24"/>
        </w:rPr>
        <w:t xml:space="preserve"> </w:t>
      </w:r>
      <w:r>
        <w:rPr>
          <w:rFonts w:asciiTheme="minorHAnsi" w:hAnsiTheme="minorHAnsi" w:cstheme="minorHAnsi"/>
          <w:b w:val="0"/>
          <w:bCs/>
          <w:sz w:val="24"/>
          <w:szCs w:val="24"/>
        </w:rPr>
        <w:t>running, jumping or climbing between platforms while trying to maneuver past potentially harmful obstacles.</w:t>
      </w:r>
    </w:p>
    <w:p w14:paraId="1591DFEC" w14:textId="464373C2" w:rsidR="00BF401C" w:rsidRDefault="00BF401C" w:rsidP="00BF401C">
      <w:pPr>
        <w:rPr>
          <w:rFonts w:cstheme="minorHAnsi"/>
          <w:shd w:val="clear" w:color="auto" w:fill="FFFFFF"/>
        </w:rPr>
      </w:pPr>
      <w:r w:rsidRPr="003753C5">
        <w:rPr>
          <w:rFonts w:cstheme="minorHAnsi"/>
        </w:rPr>
        <w:t>Super Mario Bros. is a</w:t>
      </w:r>
      <w:r>
        <w:rPr>
          <w:rFonts w:cstheme="minorHAnsi"/>
        </w:rPr>
        <w:t xml:space="preserve"> platform game</w:t>
      </w:r>
      <w:r w:rsidRPr="003753C5">
        <w:rPr>
          <w:rFonts w:cstheme="minorHAnsi"/>
          <w:shd w:val="clear" w:color="auto" w:fill="FFFFFF"/>
        </w:rPr>
        <w:t> created by </w:t>
      </w:r>
      <w:hyperlink r:id="rId10" w:tooltip="Nintendo" w:history="1">
        <w:r w:rsidRPr="003753C5">
          <w:rPr>
            <w:rStyle w:val="Hyperlink"/>
            <w:rFonts w:cstheme="minorHAnsi"/>
            <w:color w:val="auto"/>
            <w:u w:val="none"/>
            <w:shd w:val="clear" w:color="auto" w:fill="FFFFFF"/>
          </w:rPr>
          <w:t>Nintendo</w:t>
        </w:r>
      </w:hyperlink>
      <w:r>
        <w:rPr>
          <w:rFonts w:cstheme="minorHAnsi"/>
          <w:shd w:val="clear" w:color="auto" w:fill="FFFFFF"/>
        </w:rPr>
        <w:t xml:space="preserve"> in 1985 for the Nintendo Entertainment System (NES). Users control the character Mario as he </w:t>
      </w:r>
      <w:r w:rsidR="006543AB">
        <w:rPr>
          <w:rFonts w:cstheme="minorHAnsi"/>
          <w:shd w:val="clear" w:color="auto" w:fill="FFFFFF"/>
        </w:rPr>
        <w:t>travels</w:t>
      </w:r>
      <w:r>
        <w:rPr>
          <w:rFonts w:cstheme="minorHAnsi"/>
          <w:shd w:val="clear" w:color="auto" w:fill="FFFFFF"/>
        </w:rPr>
        <w:t xml:space="preserve"> through the Mushroom Kingdom in the pursuit of rescuing Princess Toadstool. Mario must overcome </w:t>
      </w:r>
      <w:r w:rsidR="006543AB">
        <w:rPr>
          <w:rFonts w:cstheme="minorHAnsi"/>
          <w:shd w:val="clear" w:color="auto" w:fill="FFFFFF"/>
        </w:rPr>
        <w:t>being killed by</w:t>
      </w:r>
      <w:r>
        <w:rPr>
          <w:rFonts w:cstheme="minorHAnsi"/>
          <w:shd w:val="clear" w:color="auto" w:fill="FFFFFF"/>
        </w:rPr>
        <w:t xml:space="preserve"> enemies and falling into pits.</w:t>
      </w:r>
    </w:p>
    <w:p w14:paraId="18483003" w14:textId="1ED732AD" w:rsidR="00BF401C" w:rsidRPr="003753C5" w:rsidRDefault="00BF401C" w:rsidP="00BF401C">
      <w:pPr>
        <w:rPr>
          <w:rFonts w:cstheme="minorHAnsi"/>
        </w:rPr>
      </w:pPr>
      <w:r>
        <w:rPr>
          <w:rFonts w:cstheme="minorHAnsi"/>
          <w:shd w:val="clear" w:color="auto" w:fill="FFFFFF"/>
        </w:rPr>
        <w:t xml:space="preserve">Super Mario Bros. is widely regarded as one of the greatest </w:t>
      </w:r>
      <w:r w:rsidR="007C4052">
        <w:rPr>
          <w:rFonts w:cstheme="minorHAnsi"/>
          <w:shd w:val="clear" w:color="auto" w:fill="FFFFFF"/>
        </w:rPr>
        <w:t xml:space="preserve">and most prolific </w:t>
      </w:r>
      <w:r>
        <w:rPr>
          <w:rFonts w:cstheme="minorHAnsi"/>
          <w:shd w:val="clear" w:color="auto" w:fill="FFFFFF"/>
        </w:rPr>
        <w:t xml:space="preserve">video games of all time. It is also one of the best-selling video games with more than 40 million copies sold. The simplicity of the game </w:t>
      </w:r>
      <w:r w:rsidR="007C4052">
        <w:rPr>
          <w:rFonts w:cstheme="minorHAnsi"/>
          <w:shd w:val="clear" w:color="auto" w:fill="FFFFFF"/>
        </w:rPr>
        <w:t xml:space="preserve">has </w:t>
      </w:r>
      <w:r>
        <w:rPr>
          <w:rFonts w:cstheme="minorHAnsi"/>
          <w:shd w:val="clear" w:color="auto" w:fill="FFFFFF"/>
        </w:rPr>
        <w:t xml:space="preserve">helped gain a larger audience. </w:t>
      </w:r>
      <w:r w:rsidR="007C4052">
        <w:rPr>
          <w:rFonts w:cstheme="minorHAnsi"/>
          <w:shd w:val="clear" w:color="auto" w:fill="FFFFFF"/>
        </w:rPr>
        <w:t>Player</w:t>
      </w:r>
      <w:r>
        <w:rPr>
          <w:rFonts w:cstheme="minorHAnsi"/>
          <w:shd w:val="clear" w:color="auto" w:fill="FFFFFF"/>
        </w:rPr>
        <w:t xml:space="preserve"> ages ranged anywhere between eight years old to forty years old. This game </w:t>
      </w:r>
      <w:r w:rsidR="007C4052">
        <w:rPr>
          <w:rFonts w:cstheme="minorHAnsi"/>
          <w:shd w:val="clear" w:color="auto" w:fill="FFFFFF"/>
        </w:rPr>
        <w:t xml:space="preserve">has </w:t>
      </w:r>
      <w:r>
        <w:rPr>
          <w:rFonts w:cstheme="minorHAnsi"/>
          <w:shd w:val="clear" w:color="auto" w:fill="FFFFFF"/>
        </w:rPr>
        <w:t>also appealed to both males and females.</w:t>
      </w:r>
    </w:p>
    <w:p w14:paraId="3ECED3FE" w14:textId="1D211317" w:rsidR="005E2BCC" w:rsidRDefault="005E2BCC" w:rsidP="00BF401C">
      <w:pPr>
        <w:pStyle w:val="ListBullet"/>
        <w:numPr>
          <w:ilvl w:val="0"/>
          <w:numId w:val="0"/>
        </w:numPr>
      </w:pPr>
    </w:p>
    <w:p w14:paraId="75DE4D9B" w14:textId="573D8125" w:rsidR="005E2BCC" w:rsidRPr="00874AA1" w:rsidRDefault="005E2BCC" w:rsidP="005E2BCC">
      <w:pPr>
        <w:pStyle w:val="Heading1"/>
      </w:pPr>
      <w:r>
        <w:t>Controls:</w:t>
      </w:r>
    </w:p>
    <w:p w14:paraId="6C541DDB" w14:textId="1BB1C97C" w:rsidR="005E2BCC" w:rsidRPr="00874AA1" w:rsidRDefault="005E2BCC" w:rsidP="005E2BCC">
      <w:pPr>
        <w:pStyle w:val="ListBullet"/>
      </w:pPr>
      <w:r>
        <w:t>Move Player: Left &amp; Right Arrow Keys</w:t>
      </w:r>
    </w:p>
    <w:p w14:paraId="720A3FC9" w14:textId="028DF9B8" w:rsidR="005E2BCC" w:rsidRPr="00874AA1" w:rsidRDefault="2955B726" w:rsidP="005E2BCC">
      <w:pPr>
        <w:pStyle w:val="ListBullet"/>
      </w:pPr>
      <w:r>
        <w:t>Jump Player: Up Arrow Key</w:t>
      </w:r>
    </w:p>
    <w:p w14:paraId="424AE3A4" w14:textId="53B5AA38" w:rsidR="2955B726" w:rsidRDefault="2955B726" w:rsidP="00BF401C">
      <w:pPr>
        <w:pStyle w:val="ListBullet"/>
      </w:pPr>
      <w:r>
        <w:t xml:space="preserve">Navigate Menu: </w:t>
      </w:r>
      <w:r w:rsidR="00412DF8">
        <w:t>Numerical</w:t>
      </w:r>
      <w:r>
        <w:t xml:space="preserve"> Keys </w:t>
      </w:r>
    </w:p>
    <w:p w14:paraId="70D8FA10" w14:textId="593BEBD6" w:rsidR="002445FB" w:rsidRDefault="002445FB" w:rsidP="00874AA1">
      <w:pPr>
        <w:pStyle w:val="Normal-Indented"/>
      </w:pPr>
    </w:p>
    <w:p w14:paraId="4773A134" w14:textId="77777777" w:rsidR="00BF401C" w:rsidRPr="00874AA1" w:rsidRDefault="00BF401C" w:rsidP="00BF401C">
      <w:pPr>
        <w:pStyle w:val="Heading1"/>
      </w:pPr>
      <w:r>
        <w:t>Music:</w:t>
      </w:r>
    </w:p>
    <w:p w14:paraId="39FC355D" w14:textId="271108DF" w:rsidR="00BF401C" w:rsidRPr="00874AA1" w:rsidRDefault="00BF401C" w:rsidP="00BF401C">
      <w:pPr>
        <w:pStyle w:val="ListBullet"/>
      </w:pPr>
      <w:r>
        <w:t>This Super Mario Bro game I think should be developed using the original song</w:t>
      </w:r>
      <w:r w:rsidRPr="00241782">
        <w:t>, officially known as the "Ground Theme"</w:t>
      </w:r>
      <w:r>
        <w:t xml:space="preserve">. </w:t>
      </w:r>
      <w:proofErr w:type="gramStart"/>
      <w:r>
        <w:t>Similar to</w:t>
      </w:r>
      <w:proofErr w:type="gramEnd"/>
      <w:r>
        <w:t xml:space="preserve"> the game, the music should play in a loop</w:t>
      </w:r>
      <w:r w:rsidR="007C4052">
        <w:t xml:space="preserve"> from when you open the application until you exit</w:t>
      </w:r>
      <w:r>
        <w:t xml:space="preserve">. </w:t>
      </w:r>
    </w:p>
    <w:p w14:paraId="1B97F2B9" w14:textId="73A823BE" w:rsidR="00BF401C" w:rsidRDefault="00BF401C" w:rsidP="00BF401C">
      <w:pPr>
        <w:pStyle w:val="ListBullet"/>
      </w:pPr>
      <w:r>
        <w:t xml:space="preserve">There should </w:t>
      </w:r>
      <w:r w:rsidR="00054F5A">
        <w:t xml:space="preserve">be </w:t>
      </w:r>
      <w:r>
        <w:t>sound effects for actions such as:</w:t>
      </w:r>
    </w:p>
    <w:p w14:paraId="2F47770E" w14:textId="77777777" w:rsidR="00BF401C" w:rsidRDefault="00BF401C" w:rsidP="00BF401C">
      <w:pPr>
        <w:pStyle w:val="ListBullet"/>
        <w:numPr>
          <w:ilvl w:val="0"/>
          <w:numId w:val="8"/>
        </w:numPr>
      </w:pPr>
      <w:r>
        <w:t>Jumping.</w:t>
      </w:r>
    </w:p>
    <w:p w14:paraId="63AF1160" w14:textId="77777777" w:rsidR="00BF401C" w:rsidRDefault="00BF401C" w:rsidP="00BF401C">
      <w:pPr>
        <w:pStyle w:val="ListBullet"/>
        <w:numPr>
          <w:ilvl w:val="0"/>
          <w:numId w:val="8"/>
        </w:numPr>
      </w:pPr>
      <w:r>
        <w:lastRenderedPageBreak/>
        <w:t>Navigating through menus.</w:t>
      </w:r>
    </w:p>
    <w:p w14:paraId="4E3A800B" w14:textId="64A7EE52" w:rsidR="00BF401C" w:rsidRDefault="00BF401C" w:rsidP="00BF401C">
      <w:pPr>
        <w:pStyle w:val="ListBullet"/>
        <w:numPr>
          <w:ilvl w:val="0"/>
          <w:numId w:val="8"/>
        </w:numPr>
      </w:pPr>
      <w:r>
        <w:t xml:space="preserve">When the character dies </w:t>
      </w:r>
      <w:r w:rsidR="007C4052">
        <w:t xml:space="preserve">or when the timer runs out </w:t>
      </w:r>
      <w:r>
        <w:t>in game.</w:t>
      </w:r>
    </w:p>
    <w:p w14:paraId="196EA35F" w14:textId="77777777" w:rsidR="007C4052" w:rsidRDefault="007C4052" w:rsidP="007C4052">
      <w:pPr>
        <w:pStyle w:val="ListBullet"/>
        <w:numPr>
          <w:ilvl w:val="0"/>
          <w:numId w:val="0"/>
        </w:numPr>
        <w:ind w:left="1440"/>
      </w:pPr>
    </w:p>
    <w:p w14:paraId="34E8B881" w14:textId="25776582" w:rsidR="008E0356" w:rsidRDefault="008E0356" w:rsidP="008E0356">
      <w:pPr>
        <w:pStyle w:val="Heading1"/>
      </w:pPr>
      <w:r>
        <w:t>Platforms:</w:t>
      </w:r>
    </w:p>
    <w:p w14:paraId="707DE2D9" w14:textId="2FC53FA5" w:rsidR="008E0356" w:rsidRPr="008E0356" w:rsidRDefault="008E0356" w:rsidP="008E0356">
      <w:pPr>
        <w:pStyle w:val="Heading1"/>
        <w:rPr>
          <w:rFonts w:asciiTheme="minorHAnsi" w:hAnsiTheme="minorHAnsi" w:cstheme="minorHAnsi"/>
          <w:b w:val="0"/>
          <w:bCs/>
          <w:sz w:val="24"/>
          <w:szCs w:val="24"/>
        </w:rPr>
      </w:pPr>
      <w:r>
        <w:rPr>
          <w:rFonts w:asciiTheme="minorHAnsi" w:hAnsiTheme="minorHAnsi" w:cstheme="minorHAnsi"/>
          <w:b w:val="0"/>
          <w:bCs/>
          <w:sz w:val="24"/>
          <w:szCs w:val="24"/>
        </w:rPr>
        <w:t>Super Mario Bros will be developed for both the Android and iOS operating systems.</w:t>
      </w:r>
    </w:p>
    <w:p w14:paraId="328E9D8F" w14:textId="77777777" w:rsidR="009B616F" w:rsidRDefault="009B616F" w:rsidP="009B616F">
      <w:pPr>
        <w:pStyle w:val="ListBullet"/>
        <w:numPr>
          <w:ilvl w:val="0"/>
          <w:numId w:val="0"/>
        </w:numPr>
        <w:ind w:left="1440"/>
      </w:pPr>
    </w:p>
    <w:p w14:paraId="3A163756" w14:textId="77777777" w:rsidR="006543AB" w:rsidRPr="00874AA1" w:rsidRDefault="006543AB" w:rsidP="006543AB">
      <w:pPr>
        <w:pStyle w:val="Heading1"/>
      </w:pPr>
      <w:r>
        <w:t>Game Mechanics:</w:t>
      </w:r>
    </w:p>
    <w:p w14:paraId="093948E5" w14:textId="4A8C7AE3" w:rsidR="002445FB" w:rsidRDefault="009B616F" w:rsidP="006543AB">
      <w:pPr>
        <w:pStyle w:val="ListParagraph"/>
        <w:numPr>
          <w:ilvl w:val="0"/>
          <w:numId w:val="9"/>
        </w:numPr>
      </w:pPr>
      <w:r>
        <w:t>The d</w:t>
      </w:r>
      <w:r w:rsidR="006543AB">
        <w:t>esign will</w:t>
      </w:r>
      <w:r>
        <w:t xml:space="preserve"> contain</w:t>
      </w:r>
      <w:r w:rsidR="006543AB">
        <w:t xml:space="preserve"> </w:t>
      </w:r>
      <w:r>
        <w:t>an introduction screen, in-game menu, a difficulty choice, character choice and a game over</w:t>
      </w:r>
      <w:r w:rsidR="008C3582">
        <w:t xml:space="preserve"> screen if the user’s character dies</w:t>
      </w:r>
      <w:r w:rsidR="00F83953">
        <w:t xml:space="preserve"> or if the timer runs out</w:t>
      </w:r>
      <w:r w:rsidR="008C3582">
        <w:t>.</w:t>
      </w:r>
    </w:p>
    <w:p w14:paraId="22F612AB" w14:textId="0553BD97" w:rsidR="008C3582" w:rsidRDefault="008C3582" w:rsidP="006543AB">
      <w:pPr>
        <w:pStyle w:val="ListParagraph"/>
        <w:numPr>
          <w:ilvl w:val="0"/>
          <w:numId w:val="9"/>
        </w:numPr>
      </w:pPr>
      <w:r>
        <w:t>The character will be controlled using the arrow keys.</w:t>
      </w:r>
    </w:p>
    <w:p w14:paraId="789D068B" w14:textId="2B559CE6" w:rsidR="008C3582" w:rsidRDefault="008C3582" w:rsidP="006543AB">
      <w:pPr>
        <w:pStyle w:val="ListParagraph"/>
        <w:numPr>
          <w:ilvl w:val="0"/>
          <w:numId w:val="9"/>
        </w:numPr>
      </w:pPr>
      <w:r>
        <w:t>Super Mario Bros should be a single player game.</w:t>
      </w:r>
    </w:p>
    <w:p w14:paraId="0E70E02D" w14:textId="7C948039" w:rsidR="008C3582" w:rsidRDefault="00167437" w:rsidP="006543AB">
      <w:pPr>
        <w:pStyle w:val="ListParagraph"/>
        <w:numPr>
          <w:ilvl w:val="0"/>
          <w:numId w:val="9"/>
        </w:numPr>
      </w:pPr>
      <w:r>
        <w:t xml:space="preserve">Gameplay will include </w:t>
      </w:r>
      <w:r w:rsidR="00F83953">
        <w:t>platforms, pits, coins, mushroom people and pipes.</w:t>
      </w:r>
    </w:p>
    <w:p w14:paraId="539BF1D5" w14:textId="31EE64E5" w:rsidR="008C3582" w:rsidRDefault="008C3582" w:rsidP="006543AB">
      <w:pPr>
        <w:pStyle w:val="ListParagraph"/>
        <w:numPr>
          <w:ilvl w:val="0"/>
          <w:numId w:val="9"/>
        </w:numPr>
      </w:pPr>
      <w:r>
        <w:t>The character</w:t>
      </w:r>
      <w:r w:rsidR="007C4052">
        <w:t>’</w:t>
      </w:r>
      <w:r>
        <w:t>s only form of attack is jumping on</w:t>
      </w:r>
      <w:r w:rsidR="007C4052">
        <w:t>to</w:t>
      </w:r>
      <w:r>
        <w:t xml:space="preserve"> their opponent’s head. If the user successfully completes this </w:t>
      </w:r>
      <w:proofErr w:type="gramStart"/>
      <w:r>
        <w:t>act</w:t>
      </w:r>
      <w:proofErr w:type="gramEnd"/>
      <w:r>
        <w:t xml:space="preserve"> then the enemy should rotate and fall off the screen.</w:t>
      </w:r>
      <w:r w:rsidR="001E7ED8">
        <w:t xml:space="preserve"> The user should get one hundred points per kill.</w:t>
      </w:r>
    </w:p>
    <w:p w14:paraId="694B8797" w14:textId="56981BDE" w:rsidR="001E7ED8" w:rsidRDefault="001E7ED8" w:rsidP="006543AB">
      <w:pPr>
        <w:pStyle w:val="ListParagraph"/>
        <w:numPr>
          <w:ilvl w:val="0"/>
          <w:numId w:val="9"/>
        </w:numPr>
      </w:pPr>
      <w:r>
        <w:t>Enemies will move from right to left repeatedly until they’re killed.</w:t>
      </w:r>
    </w:p>
    <w:p w14:paraId="2471EAB8" w14:textId="742E36A0" w:rsidR="001E7ED8" w:rsidRDefault="001E7ED8" w:rsidP="006543AB">
      <w:pPr>
        <w:pStyle w:val="ListParagraph"/>
        <w:numPr>
          <w:ilvl w:val="0"/>
          <w:numId w:val="9"/>
        </w:numPr>
      </w:pPr>
      <w:r>
        <w:t>The character will have a set height limit when they jump.</w:t>
      </w:r>
    </w:p>
    <w:p w14:paraId="2BF28A04" w14:textId="41926232" w:rsidR="007C4052" w:rsidRDefault="007C4052" w:rsidP="006543AB">
      <w:pPr>
        <w:pStyle w:val="ListParagraph"/>
        <w:numPr>
          <w:ilvl w:val="0"/>
          <w:numId w:val="9"/>
        </w:numPr>
      </w:pPr>
      <w:r>
        <w:t>The player will have five minutes to complete the level.</w:t>
      </w:r>
    </w:p>
    <w:p w14:paraId="2365A421" w14:textId="23C42FE7" w:rsidR="00F83953" w:rsidRDefault="00F83953" w:rsidP="006543AB">
      <w:pPr>
        <w:pStyle w:val="ListParagraph"/>
        <w:numPr>
          <w:ilvl w:val="0"/>
          <w:numId w:val="9"/>
        </w:numPr>
      </w:pPr>
      <w:r>
        <w:t>The user will have three lives when they begin the level. One idea for the hard difficulty could be: set the lives to two on medium difficulty and one life on hard difficulty.</w:t>
      </w:r>
      <w:r w:rsidR="007C4052">
        <w:t xml:space="preserve"> You could also reduce the timer based </w:t>
      </w:r>
      <w:proofErr w:type="gramStart"/>
      <w:r w:rsidR="007C4052">
        <w:t>off of</w:t>
      </w:r>
      <w:proofErr w:type="gramEnd"/>
      <w:r w:rsidR="007C4052">
        <w:t xml:space="preserve"> the difficulty.</w:t>
      </w:r>
    </w:p>
    <w:p w14:paraId="61BCB0BB" w14:textId="622302C5" w:rsidR="001E7ED8" w:rsidRDefault="007C4052" w:rsidP="001E7ED8">
      <w:pPr>
        <w:pStyle w:val="ListParagraph"/>
        <w:numPr>
          <w:ilvl w:val="0"/>
          <w:numId w:val="9"/>
        </w:numPr>
      </w:pPr>
      <w:r>
        <w:t>During gameplay</w:t>
      </w:r>
      <w:r w:rsidR="001E7ED8">
        <w:t>, at the top of the screen there should be a counter that includes data such as the number of lives you have left, how many coins you collected, a timer and how many points you have.</w:t>
      </w:r>
    </w:p>
    <w:p w14:paraId="62663310" w14:textId="28F3D749" w:rsidR="008C3582" w:rsidRDefault="001E7ED8" w:rsidP="006543AB">
      <w:pPr>
        <w:pStyle w:val="ListParagraph"/>
        <w:numPr>
          <w:ilvl w:val="0"/>
          <w:numId w:val="9"/>
        </w:numPr>
      </w:pPr>
      <w:r>
        <w:t>The g</w:t>
      </w:r>
      <w:r w:rsidR="00F83953">
        <w:t>ame over screen</w:t>
      </w:r>
      <w:r>
        <w:t xml:space="preserve"> will display a summary of the user’s performance.</w:t>
      </w:r>
    </w:p>
    <w:p w14:paraId="2D96C19F" w14:textId="0788C007" w:rsidR="001E7ED8" w:rsidRDefault="001E7ED8" w:rsidP="006543AB">
      <w:pPr>
        <w:pStyle w:val="ListParagraph"/>
        <w:numPr>
          <w:ilvl w:val="0"/>
          <w:numId w:val="9"/>
        </w:numPr>
      </w:pPr>
      <w:r>
        <w:t xml:space="preserve">If the user completes the </w:t>
      </w:r>
      <w:proofErr w:type="gramStart"/>
      <w:r>
        <w:t>level</w:t>
      </w:r>
      <w:proofErr w:type="gramEnd"/>
      <w:r>
        <w:t xml:space="preserve"> you could present a congratulations screen and a Mario sound effect of him speaking.</w:t>
      </w:r>
    </w:p>
    <w:p w14:paraId="4379FE1B" w14:textId="77777777" w:rsidR="006543AB" w:rsidRDefault="006543AB" w:rsidP="009B531D">
      <w:pPr>
        <w:pStyle w:val="Heading1"/>
      </w:pPr>
    </w:p>
    <w:p w14:paraId="444C6D88" w14:textId="749CEE97" w:rsidR="009B531D" w:rsidRPr="00874AA1" w:rsidRDefault="009B531D" w:rsidP="009B531D">
      <w:pPr>
        <w:pStyle w:val="Heading1"/>
      </w:pPr>
      <w:r>
        <w:t>Resources:</w:t>
      </w:r>
    </w:p>
    <w:p w14:paraId="09E51EE4" w14:textId="12031689" w:rsidR="009B531D" w:rsidRPr="00D93071" w:rsidRDefault="00C10603" w:rsidP="009B531D">
      <w:hyperlink r:id="rId11" w:history="1">
        <w:r w:rsidR="009B531D" w:rsidRPr="00D93071">
          <w:rPr>
            <w:rStyle w:val="Hyperlink"/>
            <w:color w:val="auto"/>
            <w:u w:val="none"/>
          </w:rPr>
          <w:t>https://en.wikipedia.org/wiki/Platform_game</w:t>
        </w:r>
      </w:hyperlink>
    </w:p>
    <w:p w14:paraId="07A5DF90" w14:textId="5AEF3DA5" w:rsidR="009B531D" w:rsidRDefault="00C10603" w:rsidP="009B531D">
      <w:hyperlink r:id="rId12" w:history="1">
        <w:r w:rsidR="009B531D" w:rsidRPr="00D93071">
          <w:rPr>
            <w:rStyle w:val="Hyperlink"/>
            <w:color w:val="auto"/>
            <w:u w:val="none"/>
          </w:rPr>
          <w:t>https://en.wikipedia.org/wiki/Super_Mario_Bros.</w:t>
        </w:r>
      </w:hyperlink>
    </w:p>
    <w:p w14:paraId="271CDA74" w14:textId="3E011B01" w:rsidR="00D93071" w:rsidRPr="00686160" w:rsidRDefault="00C10603" w:rsidP="009B531D">
      <w:hyperlink r:id="rId13" w:history="1">
        <w:r w:rsidR="00D93071" w:rsidRPr="00D93071">
          <w:rPr>
            <w:rStyle w:val="Hyperlink"/>
            <w:color w:val="auto"/>
            <w:u w:val="none"/>
          </w:rPr>
          <w:t>https://www.fanfreegames.com/game/mario-mod</w:t>
        </w:r>
      </w:hyperlink>
    </w:p>
    <w:p w14:paraId="4B75CD67" w14:textId="4C7AE02D" w:rsidR="00686160" w:rsidRPr="00686160" w:rsidRDefault="00C10603" w:rsidP="009B531D">
      <w:hyperlink r:id="rId14" w:history="1">
        <w:r w:rsidR="00686160" w:rsidRPr="00686160">
          <w:rPr>
            <w:rStyle w:val="Hyperlink"/>
            <w:color w:val="auto"/>
            <w:u w:val="none"/>
          </w:rPr>
          <w:t>https://www.makeuseof.com/tag/origins-history-mario-geek-history-lessons/</w:t>
        </w:r>
      </w:hyperlink>
    </w:p>
    <w:p w14:paraId="3F05973A" w14:textId="5D5F4D87" w:rsidR="002445FB" w:rsidRDefault="00C10603" w:rsidP="009B531D">
      <w:pPr>
        <w:rPr>
          <w:rStyle w:val="Hyperlink"/>
          <w:color w:val="auto"/>
          <w:u w:val="none"/>
        </w:rPr>
      </w:pPr>
      <w:hyperlink r:id="rId15" w:history="1">
        <w:r w:rsidR="002445FB" w:rsidRPr="002445FB">
          <w:rPr>
            <w:rStyle w:val="Hyperlink"/>
            <w:color w:val="auto"/>
            <w:u w:val="none"/>
          </w:rPr>
          <w:t>https://www.idtech.com/blog/10-types-of-platforms-in-platform-video-games</w:t>
        </w:r>
      </w:hyperlink>
    </w:p>
    <w:p w14:paraId="2C2E270F" w14:textId="2119E059" w:rsidR="00241782" w:rsidRPr="008C3582" w:rsidRDefault="00C10603" w:rsidP="009B531D">
      <w:hyperlink r:id="rId16" w:history="1">
        <w:r w:rsidR="008C3582" w:rsidRPr="008C3582">
          <w:rPr>
            <w:rStyle w:val="Hyperlink"/>
            <w:color w:val="auto"/>
            <w:u w:val="none"/>
          </w:rPr>
          <w:t>https://en.wikipedia.org/wiki/Super_Mario_Bros._theme</w:t>
        </w:r>
      </w:hyperlink>
    </w:p>
    <w:p w14:paraId="1FB4C0D1" w14:textId="55B8B1AB" w:rsidR="008C3582" w:rsidRPr="00F83953" w:rsidRDefault="00C10603" w:rsidP="009B531D">
      <w:hyperlink r:id="rId17" w:history="1">
        <w:r w:rsidR="00F83953" w:rsidRPr="00F83953">
          <w:rPr>
            <w:rStyle w:val="Hyperlink"/>
            <w:color w:val="auto"/>
            <w:u w:val="none"/>
          </w:rPr>
          <w:t>https://www.youtube.com/watch?v=iNmspUm9hU4</w:t>
        </w:r>
      </w:hyperlink>
    </w:p>
    <w:p w14:paraId="0DADA738" w14:textId="504A45B3" w:rsidR="00F83953" w:rsidRDefault="00C10603" w:rsidP="009B531D">
      <w:pPr>
        <w:rPr>
          <w:rStyle w:val="Hyperlink"/>
          <w:color w:val="auto"/>
          <w:u w:val="none"/>
        </w:rPr>
      </w:pPr>
      <w:hyperlink r:id="rId18" w:history="1">
        <w:r w:rsidR="00F83953" w:rsidRPr="00F83953">
          <w:rPr>
            <w:rStyle w:val="Hyperlink"/>
            <w:color w:val="auto"/>
            <w:u w:val="none"/>
          </w:rPr>
          <w:t>https://supermariobros.io/</w:t>
        </w:r>
      </w:hyperlink>
    </w:p>
    <w:p w14:paraId="4C60BC38" w14:textId="77777777" w:rsidR="00E334C1" w:rsidRDefault="00E334C1" w:rsidP="009B531D">
      <w:pPr>
        <w:rPr>
          <w:rStyle w:val="Hyperlink"/>
          <w:color w:val="auto"/>
          <w:u w:val="none"/>
        </w:rPr>
      </w:pPr>
    </w:p>
    <w:p w14:paraId="0D8206C4" w14:textId="48E8A479" w:rsidR="00E334C1" w:rsidRPr="002E2D88" w:rsidRDefault="00E334C1" w:rsidP="00E334C1">
      <w:pPr>
        <w:pStyle w:val="Heading1"/>
        <w:rPr>
          <w:i/>
          <w:iCs/>
          <w:u w:val="single"/>
        </w:rPr>
      </w:pPr>
      <w:r>
        <w:t>Sketches:</w:t>
      </w:r>
    </w:p>
    <w:p w14:paraId="1FFA9891" w14:textId="63999E83" w:rsidR="00904AAE" w:rsidRPr="002E2D88" w:rsidRDefault="002C5990" w:rsidP="00904AAE">
      <w:pPr>
        <w:pStyle w:val="Heading1"/>
        <w:jc w:val="center"/>
        <w:rPr>
          <w:b w:val="0"/>
          <w:bCs/>
          <w:i/>
          <w:iCs/>
          <w:u w:val="single"/>
        </w:rPr>
      </w:pPr>
      <w:r w:rsidRPr="002E2D88">
        <w:rPr>
          <w:b w:val="0"/>
          <w:bCs/>
          <w:i/>
          <w:iCs/>
          <w:u w:val="single"/>
        </w:rPr>
        <w:t>Brain</w:t>
      </w:r>
      <w:r w:rsidR="00EA640D" w:rsidRPr="002E2D88">
        <w:rPr>
          <w:b w:val="0"/>
          <w:bCs/>
          <w:i/>
          <w:iCs/>
          <w:u w:val="single"/>
        </w:rPr>
        <w:t>storm for In-Game Menus</w:t>
      </w:r>
    </w:p>
    <w:p w14:paraId="34392134" w14:textId="7FFC9265" w:rsidR="00CC5B02" w:rsidRDefault="00272F45" w:rsidP="009B531D">
      <w:r>
        <w:rPr>
          <w:noProof/>
        </w:rPr>
        <w:drawing>
          <wp:inline distT="0" distB="0" distL="0" distR="0" wp14:anchorId="180F7A96" wp14:editId="2CA78CA1">
            <wp:extent cx="5981700" cy="3450980"/>
            <wp:effectExtent l="0" t="0" r="0" b="0"/>
            <wp:docPr id="1" name="Picture 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926_085917777_iO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7748" cy="3466008"/>
                    </a:xfrm>
                    <a:prstGeom prst="rect">
                      <a:avLst/>
                    </a:prstGeom>
                  </pic:spPr>
                </pic:pic>
              </a:graphicData>
            </a:graphic>
          </wp:inline>
        </w:drawing>
      </w:r>
    </w:p>
    <w:p w14:paraId="17891C43" w14:textId="5EF24689" w:rsidR="0045692F" w:rsidRPr="002E2D88" w:rsidRDefault="0045692F" w:rsidP="0045692F">
      <w:pPr>
        <w:jc w:val="center"/>
        <w:rPr>
          <w:rFonts w:asciiTheme="majorHAnsi" w:hAnsiTheme="majorHAnsi"/>
          <w:i/>
          <w:iCs/>
          <w:sz w:val="28"/>
          <w:szCs w:val="28"/>
          <w:u w:val="single"/>
        </w:rPr>
      </w:pPr>
      <w:r w:rsidRPr="002E2D88">
        <w:rPr>
          <w:rFonts w:asciiTheme="majorHAnsi" w:hAnsiTheme="majorHAnsi"/>
          <w:i/>
          <w:iCs/>
          <w:sz w:val="28"/>
          <w:szCs w:val="28"/>
          <w:u w:val="single"/>
        </w:rPr>
        <w:t>Characters of Mario and Luigi</w:t>
      </w:r>
    </w:p>
    <w:p w14:paraId="4F4D36F1" w14:textId="7AC3C4C2" w:rsidR="00272F45" w:rsidRPr="00F83953" w:rsidRDefault="00272F45" w:rsidP="009B531D">
      <w:r>
        <w:rPr>
          <w:noProof/>
        </w:rPr>
        <w:drawing>
          <wp:inline distT="0" distB="0" distL="0" distR="0" wp14:anchorId="43602D81" wp14:editId="18EABA5F">
            <wp:extent cx="5994400" cy="34734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926_104441170_iO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7520" cy="3475258"/>
                    </a:xfrm>
                    <a:prstGeom prst="rect">
                      <a:avLst/>
                    </a:prstGeom>
                  </pic:spPr>
                </pic:pic>
              </a:graphicData>
            </a:graphic>
          </wp:inline>
        </w:drawing>
      </w:r>
    </w:p>
    <w:p w14:paraId="31BC9B16" w14:textId="11453AC7" w:rsidR="002E2D88" w:rsidRPr="00855C58" w:rsidRDefault="00855C58" w:rsidP="002E2D88">
      <w:pPr>
        <w:jc w:val="center"/>
        <w:rPr>
          <w:rFonts w:asciiTheme="majorHAnsi" w:hAnsiTheme="majorHAnsi"/>
          <w:i/>
          <w:iCs/>
          <w:u w:val="single"/>
        </w:rPr>
      </w:pPr>
      <w:r w:rsidRPr="00855C58">
        <w:rPr>
          <w:rFonts w:asciiTheme="majorHAnsi" w:hAnsiTheme="majorHAnsi"/>
          <w:i/>
          <w:iCs/>
          <w:u w:val="single"/>
        </w:rPr>
        <w:lastRenderedPageBreak/>
        <w:t>In-Game Extra: Pipe</w:t>
      </w:r>
    </w:p>
    <w:p w14:paraId="18BFB8EC" w14:textId="042244F8" w:rsidR="00E334C1" w:rsidRDefault="009668B0" w:rsidP="00874AA1">
      <w:r>
        <w:rPr>
          <w:noProof/>
        </w:rPr>
        <w:drawing>
          <wp:inline distT="0" distB="0" distL="0" distR="0" wp14:anchorId="33C47FA7" wp14:editId="7B07F102">
            <wp:extent cx="5054600" cy="6362532"/>
            <wp:effectExtent l="0" t="0" r="0" b="635"/>
            <wp:docPr id="3" name="Picture 3" descr="A close up of a green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926_093833080_iO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63978" cy="6374337"/>
                    </a:xfrm>
                    <a:prstGeom prst="rect">
                      <a:avLst/>
                    </a:prstGeom>
                  </pic:spPr>
                </pic:pic>
              </a:graphicData>
            </a:graphic>
          </wp:inline>
        </w:drawing>
      </w:r>
    </w:p>
    <w:p w14:paraId="3C89BB17" w14:textId="77777777" w:rsidR="00855C58" w:rsidRDefault="00855C58" w:rsidP="00874AA1"/>
    <w:p w14:paraId="16192EBF" w14:textId="77777777" w:rsidR="00855C58" w:rsidRDefault="00855C58" w:rsidP="00874AA1"/>
    <w:p w14:paraId="757E37E0" w14:textId="77777777" w:rsidR="00855C58" w:rsidRDefault="00855C58" w:rsidP="00874AA1"/>
    <w:p w14:paraId="3839FE32" w14:textId="77777777" w:rsidR="00D35B43" w:rsidRDefault="00D35B43" w:rsidP="00D35B43">
      <w:pPr>
        <w:jc w:val="center"/>
        <w:rPr>
          <w:rFonts w:asciiTheme="majorHAnsi" w:hAnsiTheme="majorHAnsi"/>
          <w:i/>
          <w:iCs/>
          <w:sz w:val="28"/>
          <w:szCs w:val="28"/>
          <w:u w:val="single"/>
        </w:rPr>
      </w:pPr>
      <w:r w:rsidRPr="00D35B43">
        <w:rPr>
          <w:rFonts w:asciiTheme="majorHAnsi" w:hAnsiTheme="majorHAnsi"/>
          <w:i/>
          <w:iCs/>
          <w:sz w:val="28"/>
          <w:szCs w:val="28"/>
          <w:u w:val="single"/>
        </w:rPr>
        <w:lastRenderedPageBreak/>
        <w:t>Platforms</w:t>
      </w:r>
      <w:r w:rsidR="00E334C1">
        <w:rPr>
          <w:noProof/>
        </w:rPr>
        <w:drawing>
          <wp:inline distT="0" distB="0" distL="0" distR="0" wp14:anchorId="6344C230" wp14:editId="761BBF80">
            <wp:extent cx="5943600" cy="3511550"/>
            <wp:effectExtent l="0" t="0" r="0" b="0"/>
            <wp:docPr id="2" name="Picture 2" descr="Graffiti o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926_091851717_iO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6042898D" w14:textId="5333BC06" w:rsidR="00044941" w:rsidRPr="00874AA1" w:rsidRDefault="009F57FA" w:rsidP="00D35B43">
      <w:pPr>
        <w:jc w:val="center"/>
      </w:pPr>
      <w:r>
        <w:rPr>
          <w:rFonts w:asciiTheme="majorHAnsi" w:hAnsiTheme="majorHAnsi"/>
          <w:i/>
          <w:iCs/>
          <w:sz w:val="28"/>
          <w:szCs w:val="28"/>
          <w:u w:val="single"/>
        </w:rPr>
        <w:t>A coin for the user to collect &amp; Mushroom People (Enem</w:t>
      </w:r>
      <w:r w:rsidR="00010C00">
        <w:rPr>
          <w:rFonts w:asciiTheme="majorHAnsi" w:hAnsiTheme="majorHAnsi"/>
          <w:i/>
          <w:iCs/>
          <w:sz w:val="28"/>
          <w:szCs w:val="28"/>
          <w:u w:val="single"/>
        </w:rPr>
        <w:t>y)</w:t>
      </w:r>
      <w:r w:rsidR="00D35B43">
        <w:rPr>
          <w:noProof/>
        </w:rPr>
        <w:t xml:space="preserve"> </w:t>
      </w:r>
      <w:r w:rsidR="009668B0">
        <w:rPr>
          <w:noProof/>
        </w:rPr>
        <w:drawing>
          <wp:inline distT="0" distB="0" distL="0" distR="0" wp14:anchorId="77550103" wp14:editId="299CC5BD">
            <wp:extent cx="5943600" cy="4203700"/>
            <wp:effectExtent l="0" t="0" r="0" b="635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926_101257779_iO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203700"/>
                    </a:xfrm>
                    <a:prstGeom prst="rect">
                      <a:avLst/>
                    </a:prstGeom>
                  </pic:spPr>
                </pic:pic>
              </a:graphicData>
            </a:graphic>
          </wp:inline>
        </w:drawing>
      </w:r>
    </w:p>
    <w:sectPr w:rsidR="00044941" w:rsidRPr="00874AA1" w:rsidSect="00874AA1">
      <w:pgSz w:w="12240" w:h="15840"/>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62DBC" w14:textId="77777777" w:rsidR="00101CBA" w:rsidRDefault="00101CBA" w:rsidP="00524988">
      <w:pPr>
        <w:spacing w:after="0" w:line="240" w:lineRule="auto"/>
      </w:pPr>
      <w:r>
        <w:separator/>
      </w:r>
    </w:p>
  </w:endnote>
  <w:endnote w:type="continuationSeparator" w:id="0">
    <w:p w14:paraId="10FFD59B" w14:textId="77777777" w:rsidR="00101CBA" w:rsidRDefault="00101CBA" w:rsidP="00524988">
      <w:pPr>
        <w:spacing w:after="0" w:line="240" w:lineRule="auto"/>
      </w:pPr>
      <w:r>
        <w:continuationSeparator/>
      </w:r>
    </w:p>
  </w:endnote>
  <w:endnote w:type="continuationNotice" w:id="1">
    <w:p w14:paraId="70740777" w14:textId="77777777" w:rsidR="00316455" w:rsidRDefault="003164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42760" w14:textId="77777777" w:rsidR="00101CBA" w:rsidRDefault="00101CBA" w:rsidP="00524988">
      <w:pPr>
        <w:spacing w:after="0" w:line="240" w:lineRule="auto"/>
      </w:pPr>
      <w:r>
        <w:separator/>
      </w:r>
    </w:p>
  </w:footnote>
  <w:footnote w:type="continuationSeparator" w:id="0">
    <w:p w14:paraId="3EE2EB5E" w14:textId="77777777" w:rsidR="00101CBA" w:rsidRDefault="00101CBA" w:rsidP="00524988">
      <w:pPr>
        <w:spacing w:after="0" w:line="240" w:lineRule="auto"/>
      </w:pPr>
      <w:r>
        <w:continuationSeparator/>
      </w:r>
    </w:p>
  </w:footnote>
  <w:footnote w:type="continuationNotice" w:id="1">
    <w:p w14:paraId="3013921A" w14:textId="77777777" w:rsidR="00316455" w:rsidRDefault="0031645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ABE5C5C"/>
    <w:multiLevelType w:val="hybridMultilevel"/>
    <w:tmpl w:val="0DDAB1E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FC56EF"/>
    <w:multiLevelType w:val="hybridMultilevel"/>
    <w:tmpl w:val="8A405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A84492"/>
    <w:multiLevelType w:val="hybridMultilevel"/>
    <w:tmpl w:val="A25C48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277D5B"/>
    <w:multiLevelType w:val="hybridMultilevel"/>
    <w:tmpl w:val="A32A1B4E"/>
    <w:lvl w:ilvl="0" w:tplc="C9CE60D2">
      <w:start w:val="1"/>
      <w:numFmt w:val="bullet"/>
      <w:lvlText w:val=""/>
      <w:lvlJc w:val="left"/>
      <w:pPr>
        <w:ind w:left="720" w:hanging="360"/>
      </w:pPr>
      <w:rPr>
        <w:rFonts w:ascii="Symbol" w:hAnsi="Symbol" w:hint="default"/>
      </w:rPr>
    </w:lvl>
    <w:lvl w:ilvl="1" w:tplc="B2B679DA">
      <w:start w:val="1"/>
      <w:numFmt w:val="bullet"/>
      <w:lvlText w:val=""/>
      <w:lvlJc w:val="left"/>
      <w:pPr>
        <w:ind w:left="1440" w:hanging="360"/>
      </w:pPr>
      <w:rPr>
        <w:rFonts w:ascii="Symbol" w:hAnsi="Symbol" w:hint="default"/>
      </w:rPr>
    </w:lvl>
    <w:lvl w:ilvl="2" w:tplc="45DC57D4">
      <w:start w:val="1"/>
      <w:numFmt w:val="bullet"/>
      <w:lvlText w:val=""/>
      <w:lvlJc w:val="left"/>
      <w:pPr>
        <w:ind w:left="2160" w:hanging="360"/>
      </w:pPr>
      <w:rPr>
        <w:rFonts w:ascii="Wingdings" w:hAnsi="Wingdings" w:hint="default"/>
      </w:rPr>
    </w:lvl>
    <w:lvl w:ilvl="3" w:tplc="B9EAF0E4">
      <w:start w:val="1"/>
      <w:numFmt w:val="bullet"/>
      <w:lvlText w:val=""/>
      <w:lvlJc w:val="left"/>
      <w:pPr>
        <w:ind w:left="2880" w:hanging="360"/>
      </w:pPr>
      <w:rPr>
        <w:rFonts w:ascii="Symbol" w:hAnsi="Symbol" w:hint="default"/>
      </w:rPr>
    </w:lvl>
    <w:lvl w:ilvl="4" w:tplc="1EDE99A8">
      <w:start w:val="1"/>
      <w:numFmt w:val="bullet"/>
      <w:lvlText w:val="o"/>
      <w:lvlJc w:val="left"/>
      <w:pPr>
        <w:ind w:left="3600" w:hanging="360"/>
      </w:pPr>
      <w:rPr>
        <w:rFonts w:ascii="Courier New" w:hAnsi="Courier New" w:hint="default"/>
      </w:rPr>
    </w:lvl>
    <w:lvl w:ilvl="5" w:tplc="70FCE2BE">
      <w:start w:val="1"/>
      <w:numFmt w:val="bullet"/>
      <w:lvlText w:val=""/>
      <w:lvlJc w:val="left"/>
      <w:pPr>
        <w:ind w:left="4320" w:hanging="360"/>
      </w:pPr>
      <w:rPr>
        <w:rFonts w:ascii="Wingdings" w:hAnsi="Wingdings" w:hint="default"/>
      </w:rPr>
    </w:lvl>
    <w:lvl w:ilvl="6" w:tplc="3EA4A78C">
      <w:start w:val="1"/>
      <w:numFmt w:val="bullet"/>
      <w:lvlText w:val=""/>
      <w:lvlJc w:val="left"/>
      <w:pPr>
        <w:ind w:left="5040" w:hanging="360"/>
      </w:pPr>
      <w:rPr>
        <w:rFonts w:ascii="Symbol" w:hAnsi="Symbol" w:hint="default"/>
      </w:rPr>
    </w:lvl>
    <w:lvl w:ilvl="7" w:tplc="55E82FCA">
      <w:start w:val="1"/>
      <w:numFmt w:val="bullet"/>
      <w:lvlText w:val="o"/>
      <w:lvlJc w:val="left"/>
      <w:pPr>
        <w:ind w:left="5760" w:hanging="360"/>
      </w:pPr>
      <w:rPr>
        <w:rFonts w:ascii="Courier New" w:hAnsi="Courier New" w:hint="default"/>
      </w:rPr>
    </w:lvl>
    <w:lvl w:ilvl="8" w:tplc="CA2EBF48">
      <w:start w:val="1"/>
      <w:numFmt w:val="bullet"/>
      <w:lvlText w:val=""/>
      <w:lvlJc w:val="left"/>
      <w:pPr>
        <w:ind w:left="6480" w:hanging="360"/>
      </w:pPr>
      <w:rPr>
        <w:rFonts w:ascii="Wingdings" w:hAnsi="Wingdings" w:hint="default"/>
      </w:rPr>
    </w:lvl>
  </w:abstractNum>
  <w:abstractNum w:abstractNumId="6"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846CF2"/>
    <w:multiLevelType w:val="hybridMultilevel"/>
    <w:tmpl w:val="96DC0E74"/>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8"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6"/>
  </w:num>
  <w:num w:numId="4">
    <w:abstractNumId w:val="4"/>
  </w:num>
  <w:num w:numId="5">
    <w:abstractNumId w:val="0"/>
  </w:num>
  <w:num w:numId="6">
    <w:abstractNumId w:val="3"/>
  </w:num>
  <w:num w:numId="7">
    <w:abstractNumId w:val="7"/>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CBA"/>
    <w:rsid w:val="00010C00"/>
    <w:rsid w:val="00044941"/>
    <w:rsid w:val="00054F5A"/>
    <w:rsid w:val="00076856"/>
    <w:rsid w:val="000773B1"/>
    <w:rsid w:val="00080076"/>
    <w:rsid w:val="00091693"/>
    <w:rsid w:val="00097C80"/>
    <w:rsid w:val="000B4FA5"/>
    <w:rsid w:val="000D0150"/>
    <w:rsid w:val="00101CBA"/>
    <w:rsid w:val="00151A42"/>
    <w:rsid w:val="00167437"/>
    <w:rsid w:val="00194669"/>
    <w:rsid w:val="001E3ADA"/>
    <w:rsid w:val="001E61E9"/>
    <w:rsid w:val="001E7ED8"/>
    <w:rsid w:val="00215E83"/>
    <w:rsid w:val="0022340B"/>
    <w:rsid w:val="002261A4"/>
    <w:rsid w:val="00241782"/>
    <w:rsid w:val="002445FB"/>
    <w:rsid w:val="002547C6"/>
    <w:rsid w:val="002579C4"/>
    <w:rsid w:val="00272F45"/>
    <w:rsid w:val="00281847"/>
    <w:rsid w:val="002C5990"/>
    <w:rsid w:val="002C68C3"/>
    <w:rsid w:val="002E2D88"/>
    <w:rsid w:val="002F1EA7"/>
    <w:rsid w:val="00316455"/>
    <w:rsid w:val="003169C1"/>
    <w:rsid w:val="003753C5"/>
    <w:rsid w:val="0039598A"/>
    <w:rsid w:val="003A78B4"/>
    <w:rsid w:val="003B053F"/>
    <w:rsid w:val="003C0084"/>
    <w:rsid w:val="00412DF8"/>
    <w:rsid w:val="004150EC"/>
    <w:rsid w:val="00432A3E"/>
    <w:rsid w:val="0045692F"/>
    <w:rsid w:val="00477C46"/>
    <w:rsid w:val="00481FAD"/>
    <w:rsid w:val="00483FFD"/>
    <w:rsid w:val="00485063"/>
    <w:rsid w:val="0049621A"/>
    <w:rsid w:val="004E0D47"/>
    <w:rsid w:val="004E62A2"/>
    <w:rsid w:val="005244D5"/>
    <w:rsid w:val="00524988"/>
    <w:rsid w:val="005570F5"/>
    <w:rsid w:val="00563076"/>
    <w:rsid w:val="00563FE4"/>
    <w:rsid w:val="00566F28"/>
    <w:rsid w:val="005733DE"/>
    <w:rsid w:val="00575138"/>
    <w:rsid w:val="00575C9D"/>
    <w:rsid w:val="005854E9"/>
    <w:rsid w:val="005E2BCC"/>
    <w:rsid w:val="006014A5"/>
    <w:rsid w:val="00614438"/>
    <w:rsid w:val="0062041C"/>
    <w:rsid w:val="00635D86"/>
    <w:rsid w:val="006514F7"/>
    <w:rsid w:val="006543AB"/>
    <w:rsid w:val="00686160"/>
    <w:rsid w:val="00690FEF"/>
    <w:rsid w:val="0071678E"/>
    <w:rsid w:val="00783197"/>
    <w:rsid w:val="007C4052"/>
    <w:rsid w:val="007F156A"/>
    <w:rsid w:val="00855B7F"/>
    <w:rsid w:val="00855C58"/>
    <w:rsid w:val="00863BF4"/>
    <w:rsid w:val="00874AA1"/>
    <w:rsid w:val="008C3582"/>
    <w:rsid w:val="008E0356"/>
    <w:rsid w:val="008F41BA"/>
    <w:rsid w:val="00904AAE"/>
    <w:rsid w:val="009279A1"/>
    <w:rsid w:val="00963F2A"/>
    <w:rsid w:val="009668B0"/>
    <w:rsid w:val="00967A29"/>
    <w:rsid w:val="009B531D"/>
    <w:rsid w:val="009B616F"/>
    <w:rsid w:val="009C49B7"/>
    <w:rsid w:val="009E2AEB"/>
    <w:rsid w:val="009F57FA"/>
    <w:rsid w:val="009F6B01"/>
    <w:rsid w:val="00A54409"/>
    <w:rsid w:val="00AB5E71"/>
    <w:rsid w:val="00AD3FE5"/>
    <w:rsid w:val="00AD6C39"/>
    <w:rsid w:val="00AE2D20"/>
    <w:rsid w:val="00B02353"/>
    <w:rsid w:val="00B40AF6"/>
    <w:rsid w:val="00B4594D"/>
    <w:rsid w:val="00B47AAB"/>
    <w:rsid w:val="00B87D2B"/>
    <w:rsid w:val="00B90C1F"/>
    <w:rsid w:val="00BF401C"/>
    <w:rsid w:val="00C10603"/>
    <w:rsid w:val="00CC5B02"/>
    <w:rsid w:val="00CE569F"/>
    <w:rsid w:val="00CF12FB"/>
    <w:rsid w:val="00CF46E0"/>
    <w:rsid w:val="00D25CB0"/>
    <w:rsid w:val="00D35B43"/>
    <w:rsid w:val="00D93071"/>
    <w:rsid w:val="00DB6F4D"/>
    <w:rsid w:val="00DC058C"/>
    <w:rsid w:val="00DD05F2"/>
    <w:rsid w:val="00E25AE3"/>
    <w:rsid w:val="00E334C1"/>
    <w:rsid w:val="00E76871"/>
    <w:rsid w:val="00EA640D"/>
    <w:rsid w:val="00ED0783"/>
    <w:rsid w:val="00F83953"/>
    <w:rsid w:val="00FA6F20"/>
    <w:rsid w:val="00FC3958"/>
    <w:rsid w:val="00FE1292"/>
    <w:rsid w:val="00FF669E"/>
    <w:rsid w:val="130A31B5"/>
    <w:rsid w:val="2955B726"/>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225E6A4"/>
  <w15:chartTrackingRefBased/>
  <w15:docId w15:val="{64B606CB-353D-494B-8920-DB72CBF5A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5"/>
      </w:numPr>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character" w:styleId="Hyperlink">
    <w:name w:val="Hyperlink"/>
    <w:basedOn w:val="DefaultParagraphFont"/>
    <w:uiPriority w:val="99"/>
    <w:unhideWhenUsed/>
    <w:rsid w:val="009B531D"/>
    <w:rPr>
      <w:color w:val="0563C1" w:themeColor="hyperlink"/>
      <w:u w:val="single"/>
    </w:rPr>
  </w:style>
  <w:style w:type="character" w:styleId="UnresolvedMention">
    <w:name w:val="Unresolved Mention"/>
    <w:basedOn w:val="DefaultParagraphFont"/>
    <w:uiPriority w:val="99"/>
    <w:semiHidden/>
    <w:unhideWhenUsed/>
    <w:rsid w:val="009B531D"/>
    <w:rPr>
      <w:color w:val="605E5C"/>
      <w:shd w:val="clear" w:color="auto" w:fill="E1DFDD"/>
    </w:rPr>
  </w:style>
  <w:style w:type="paragraph" w:styleId="ListParagraph">
    <w:name w:val="List Paragraph"/>
    <w:basedOn w:val="Normal"/>
    <w:uiPriority w:val="34"/>
    <w:unhideWhenUsed/>
    <w:qFormat/>
    <w:rsid w:val="00412D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fanfreegames.com/game/mario-mod" TargetMode="External"/><Relationship Id="rId18" Type="http://schemas.openxmlformats.org/officeDocument/2006/relationships/hyperlink" Target="https://supermariobros.io/"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3.jpeg"/><Relationship Id="rId7" Type="http://schemas.openxmlformats.org/officeDocument/2006/relationships/webSettings" Target="webSettings.xml"/><Relationship Id="rId12" Type="http://schemas.openxmlformats.org/officeDocument/2006/relationships/hyperlink" Target="https://en.wikipedia.org/wiki/Super_Mario_Bros." TargetMode="External"/><Relationship Id="rId17" Type="http://schemas.openxmlformats.org/officeDocument/2006/relationships/hyperlink" Target="https://www.youtube.com/watch?v=iNmspUm9hU4"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en.wikipedia.org/wiki/Super_Mario_Bros._theme" TargetMode="External"/><Relationship Id="rId20"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Platform_game"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idtech.com/blog/10-types-of-platforms-in-platform-video-games" TargetMode="External"/><Relationship Id="rId23" Type="http://schemas.openxmlformats.org/officeDocument/2006/relationships/image" Target="media/image5.jpeg"/><Relationship Id="rId10" Type="http://schemas.openxmlformats.org/officeDocument/2006/relationships/hyperlink" Target="https://en.wikipedia.org/wiki/Nintendo" TargetMode="External"/><Relationship Id="rId19"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makeuseof.com/tag/origins-history-mario-geek-history-lessons/" TargetMode="External"/><Relationship Id="rId22"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Project%20based%20learnin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C4E98E56A24B09AA876E5D85BC3810"/>
        <w:category>
          <w:name w:val="General"/>
          <w:gallery w:val="placeholder"/>
        </w:category>
        <w:types>
          <w:type w:val="bbPlcHdr"/>
        </w:types>
        <w:behaviors>
          <w:behavior w:val="content"/>
        </w:behaviors>
        <w:guid w:val="{E6FE9AAA-BC16-47A9-8B94-89F419008C44}"/>
      </w:docPartPr>
      <w:docPartBody>
        <w:p w:rsidR="00D56200" w:rsidRDefault="00086611">
          <w:pPr>
            <w:pStyle w:val="3FC4E98E56A24B09AA876E5D85BC3810"/>
          </w:pPr>
          <w:r w:rsidRPr="00874AA1">
            <w:t>Project Overview:</w:t>
          </w:r>
        </w:p>
      </w:docPartBody>
    </w:docPart>
    <w:docPart>
      <w:docPartPr>
        <w:name w:val="96BD25DFE2DB4EB980F395FC8C2922D8"/>
        <w:category>
          <w:name w:val="General"/>
          <w:gallery w:val="placeholder"/>
        </w:category>
        <w:types>
          <w:type w:val="bbPlcHdr"/>
        </w:types>
        <w:behaviors>
          <w:behavior w:val="content"/>
        </w:behaviors>
        <w:guid w:val="{0063A5C1-1FE0-4EF5-A6A8-1372F0B069AA}"/>
      </w:docPartPr>
      <w:docPartBody>
        <w:p w:rsidR="006529E8" w:rsidRDefault="00177ED5" w:rsidP="00177ED5">
          <w:pPr>
            <w:pStyle w:val="96BD25DFE2DB4EB980F395FC8C2922D8"/>
          </w:pPr>
          <w:r w:rsidRPr="00874AA1">
            <w:t>Requirements/Task(s):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611"/>
    <w:rsid w:val="00086611"/>
    <w:rsid w:val="00177ED5"/>
    <w:rsid w:val="006529E8"/>
    <w:rsid w:val="00D562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988D45B53F40D4A1620CD275980715">
    <w:name w:val="00988D45B53F40D4A1620CD275980715"/>
  </w:style>
  <w:style w:type="paragraph" w:customStyle="1" w:styleId="83B6A92959AE4B0188F1057E14BEA444">
    <w:name w:val="83B6A92959AE4B0188F1057E14BEA444"/>
  </w:style>
  <w:style w:type="paragraph" w:customStyle="1" w:styleId="3FC4E98E56A24B09AA876E5D85BC3810">
    <w:name w:val="3FC4E98E56A24B09AA876E5D85BC3810"/>
  </w:style>
  <w:style w:type="paragraph" w:customStyle="1" w:styleId="2005A98D4968452291DE6D5F44D88D0D">
    <w:name w:val="2005A98D4968452291DE6D5F44D88D0D"/>
  </w:style>
  <w:style w:type="paragraph" w:customStyle="1" w:styleId="F4CD6176C6F6450F8D472747F56F8DBE">
    <w:name w:val="F4CD6176C6F6450F8D472747F56F8DBE"/>
  </w:style>
  <w:style w:type="paragraph" w:customStyle="1" w:styleId="A56474F76F2340E8B36CCBC43FC25B37">
    <w:name w:val="A56474F76F2340E8B36CCBC43FC25B37"/>
  </w:style>
  <w:style w:type="paragraph" w:customStyle="1" w:styleId="EBC9DBDA1AC54E618A2B1E8C1FA39BD4">
    <w:name w:val="EBC9DBDA1AC54E618A2B1E8C1FA39BD4"/>
  </w:style>
  <w:style w:type="paragraph" w:customStyle="1" w:styleId="7A6BD517826F4C0EBFFDCA626225DB79">
    <w:name w:val="7A6BD517826F4C0EBFFDCA626225DB79"/>
  </w:style>
  <w:style w:type="paragraph" w:customStyle="1" w:styleId="C8E62BEAE8C146368128CFF3B8626343">
    <w:name w:val="C8E62BEAE8C146368128CFF3B8626343"/>
  </w:style>
  <w:style w:type="paragraph" w:customStyle="1" w:styleId="FE1FD8E7050C416B83194CB2A2F2AB12">
    <w:name w:val="FE1FD8E7050C416B83194CB2A2F2AB12"/>
  </w:style>
  <w:style w:type="paragraph" w:customStyle="1" w:styleId="4FCFFA65860149A582912BE8E46E6112">
    <w:name w:val="4FCFFA65860149A582912BE8E46E6112"/>
  </w:style>
  <w:style w:type="paragraph" w:customStyle="1" w:styleId="900B1847C03D409DA40F116BDF211C71">
    <w:name w:val="900B1847C03D409DA40F116BDF211C71"/>
  </w:style>
  <w:style w:type="paragraph" w:customStyle="1" w:styleId="9DFE21794E0749079196D3874AB4812B">
    <w:name w:val="9DFE21794E0749079196D3874AB4812B"/>
  </w:style>
  <w:style w:type="paragraph" w:customStyle="1" w:styleId="C3DB2ADD72F644D98AD540151DD83978">
    <w:name w:val="C3DB2ADD72F644D98AD540151DD83978"/>
  </w:style>
  <w:style w:type="paragraph" w:customStyle="1" w:styleId="D4FAD7F2BDCE414287702A23073C9D9C">
    <w:name w:val="D4FAD7F2BDCE414287702A23073C9D9C"/>
  </w:style>
  <w:style w:type="paragraph" w:customStyle="1" w:styleId="85D7963430474F4F933819F9EC0F8DA3">
    <w:name w:val="85D7963430474F4F933819F9EC0F8DA3"/>
  </w:style>
  <w:style w:type="paragraph" w:customStyle="1" w:styleId="5EE3A29E8DCC4FF4848A28E581B339F4">
    <w:name w:val="5EE3A29E8DCC4FF4848A28E581B339F4"/>
  </w:style>
  <w:style w:type="paragraph" w:customStyle="1" w:styleId="1636B60B939A45B4A61A2D2F63338AC6">
    <w:name w:val="1636B60B939A45B4A61A2D2F63338AC6"/>
  </w:style>
  <w:style w:type="paragraph" w:customStyle="1" w:styleId="D6DC78B97E894435B21DC5EA7139D9A2">
    <w:name w:val="D6DC78B97E894435B21DC5EA7139D9A2"/>
  </w:style>
  <w:style w:type="paragraph" w:customStyle="1" w:styleId="368CF95FFE794B6892DFB711BEFA1634">
    <w:name w:val="368CF95FFE794B6892DFB711BEFA1634"/>
  </w:style>
  <w:style w:type="paragraph" w:customStyle="1" w:styleId="E63335E8F9194AC3B4BC3BDCB83E265D">
    <w:name w:val="E63335E8F9194AC3B4BC3BDCB83E265D"/>
  </w:style>
  <w:style w:type="paragraph" w:customStyle="1" w:styleId="B2807FF31F5447A799FD3C454E683CB2">
    <w:name w:val="B2807FF31F5447A799FD3C454E683CB2"/>
  </w:style>
  <w:style w:type="paragraph" w:customStyle="1" w:styleId="66902CFA1C5E43F0B3B842FE06CC898E">
    <w:name w:val="66902CFA1C5E43F0B3B842FE06CC898E"/>
  </w:style>
  <w:style w:type="paragraph" w:customStyle="1" w:styleId="3752C55DDB4F4C9E8EB1DC7A6B348515">
    <w:name w:val="3752C55DDB4F4C9E8EB1DC7A6B348515"/>
  </w:style>
  <w:style w:type="paragraph" w:customStyle="1" w:styleId="9F29020245B94E21AC1F8D206BD127AE">
    <w:name w:val="9F29020245B94E21AC1F8D206BD127AE"/>
  </w:style>
  <w:style w:type="paragraph" w:customStyle="1" w:styleId="24A0295EE5654670ADBE0FAF8A5C04A6">
    <w:name w:val="24A0295EE5654670ADBE0FAF8A5C04A6"/>
  </w:style>
  <w:style w:type="paragraph" w:customStyle="1" w:styleId="CE5667EFBF0C48CF9A89C364853DA7D0">
    <w:name w:val="CE5667EFBF0C48CF9A89C364853DA7D0"/>
  </w:style>
  <w:style w:type="paragraph" w:customStyle="1" w:styleId="9947DD37D06F43E79D02BEF84B20E6A9">
    <w:name w:val="9947DD37D06F43E79D02BEF84B20E6A9"/>
    <w:rsid w:val="00086611"/>
  </w:style>
  <w:style w:type="paragraph" w:customStyle="1" w:styleId="B3A988C30CE947658C002866D92AAE92">
    <w:name w:val="B3A988C30CE947658C002866D92AAE92"/>
    <w:rsid w:val="00086611"/>
  </w:style>
  <w:style w:type="paragraph" w:customStyle="1" w:styleId="707C9761D0FF4BBF9189AD28D572CE36">
    <w:name w:val="707C9761D0FF4BBF9189AD28D572CE36"/>
    <w:rsid w:val="00086611"/>
  </w:style>
  <w:style w:type="paragraph" w:customStyle="1" w:styleId="8057F6B6FB8F4A76811A04484530D591">
    <w:name w:val="8057F6B6FB8F4A76811A04484530D591"/>
    <w:rsid w:val="00086611"/>
  </w:style>
  <w:style w:type="paragraph" w:customStyle="1" w:styleId="10636BDC5AFD46949ACDBF21F0855CFF">
    <w:name w:val="10636BDC5AFD46949ACDBF21F0855CFF"/>
    <w:rsid w:val="00086611"/>
  </w:style>
  <w:style w:type="paragraph" w:customStyle="1" w:styleId="03920CE7DB054FD58AE1C0E8ACD7018A">
    <w:name w:val="03920CE7DB054FD58AE1C0E8ACD7018A"/>
    <w:rsid w:val="00177ED5"/>
  </w:style>
  <w:style w:type="paragraph" w:customStyle="1" w:styleId="96BD25DFE2DB4EB980F395FC8C2922D8">
    <w:name w:val="96BD25DFE2DB4EB980F395FC8C2922D8"/>
    <w:rsid w:val="00177E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ED739F4E17EE4BB166A37D9538A961" ma:contentTypeVersion="11" ma:contentTypeDescription="Create a new document." ma:contentTypeScope="" ma:versionID="742109da4e6fe7be12b67c3366c75d9b">
  <xsd:schema xmlns:xsd="http://www.w3.org/2001/XMLSchema" xmlns:xs="http://www.w3.org/2001/XMLSchema" xmlns:p="http://schemas.microsoft.com/office/2006/metadata/properties" xmlns:ns3="520456ee-6ce0-47b5-916a-60c2f208ba95" xmlns:ns4="922d6b72-d51b-4966-be6a-bc04257b0b8e" targetNamespace="http://schemas.microsoft.com/office/2006/metadata/properties" ma:root="true" ma:fieldsID="f93d894042cc2d7504be1024bb93450f" ns3:_="" ns4:_="">
    <xsd:import namespace="520456ee-6ce0-47b5-916a-60c2f208ba95"/>
    <xsd:import namespace="922d6b72-d51b-4966-be6a-bc04257b0b8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0456ee-6ce0-47b5-916a-60c2f208ba9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2d6b72-d51b-4966-be6a-bc04257b0b8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075BD4-F53C-4E01-9EDE-4652C8A1FE4B}">
  <ds:schemaRefs>
    <ds:schemaRef ds:uri="http://purl.org/dc/elements/1.1/"/>
    <ds:schemaRef ds:uri="http://schemas.microsoft.com/office/2006/metadata/properties"/>
    <ds:schemaRef ds:uri="http://purl.org/dc/terms/"/>
    <ds:schemaRef ds:uri="http://schemas.openxmlformats.org/package/2006/metadata/core-properties"/>
    <ds:schemaRef ds:uri="922d6b72-d51b-4966-be6a-bc04257b0b8e"/>
    <ds:schemaRef ds:uri="http://schemas.microsoft.com/office/2006/documentManagement/types"/>
    <ds:schemaRef ds:uri="520456ee-6ce0-47b5-916a-60c2f208ba95"/>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3.xml><?xml version="1.0" encoding="utf-8"?>
<ds:datastoreItem xmlns:ds="http://schemas.openxmlformats.org/officeDocument/2006/customXml" ds:itemID="{605763EC-C2B2-41E6-8C29-63374CE101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0456ee-6ce0-47b5-916a-60c2f208ba95"/>
    <ds:schemaRef ds:uri="922d6b72-d51b-4966-be6a-bc04257b0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Project based learning</Template>
  <TotalTime>15</TotalTime>
  <Pages>6</Pages>
  <Words>1052</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Cristiano Olim</dc:creator>
  <cp:keywords/>
  <dc:description/>
  <cp:lastModifiedBy>CHRISTIAN OLIM - Student</cp:lastModifiedBy>
  <cp:revision>18</cp:revision>
  <dcterms:created xsi:type="dcterms:W3CDTF">2019-09-26T12:42:00Z</dcterms:created>
  <dcterms:modified xsi:type="dcterms:W3CDTF">2019-09-26T12:56:00Z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0x010100F5ED739F4E17EE4BB166A37D9538A961</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gaylemadeira@GAYLEMADEIRDE85</vt:lpwstr>
  </property>
  <property fmtid="{D5CDD505-2E9C-101B-9397-08002B2CF9AE}" pid="6" name="MSIP_Label_f42aa342-8706-4288-bd11-ebb85995028c_SetDate">
    <vt:lpwstr>2018-08-18T06:30:57.0648374Z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